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Layout w:type="fixed"/>
        <w:tblCellMar>
          <w:left w:w="0" w:type="dxa"/>
          <w:right w:w="0" w:type="dxa"/>
        </w:tblCellMar>
        <w:tblLook w:val="04A0"/>
      </w:tblPr>
      <w:tblGrid>
        <w:gridCol w:w="3780"/>
        <w:gridCol w:w="6732"/>
      </w:tblGrid>
      <w:tr w:rsidR="002C2CDD" w:rsidRPr="00333CD3" w:rsidTr="00157F01">
        <w:trPr>
          <w:trHeight w:val="11322"/>
        </w:trPr>
        <w:tc>
          <w:tcPr>
            <w:tcW w:w="3780" w:type="dxa"/>
            <w:tcMar>
              <w:top w:w="504" w:type="dxa"/>
              <w:right w:w="720" w:type="dxa"/>
            </w:tcMar>
          </w:tcPr>
          <w:p w:rsidR="005D2698" w:rsidRDefault="005D2698" w:rsidP="007310C6">
            <w:pPr>
              <w:jc w:val="right"/>
            </w:pPr>
          </w:p>
          <w:p w:rsidR="00E62B5D" w:rsidRDefault="00E62B5D" w:rsidP="007310C6">
            <w:pPr>
              <w:jc w:val="right"/>
            </w:pPr>
          </w:p>
          <w:p w:rsidR="00E62B5D" w:rsidRPr="007310C6" w:rsidRDefault="00E62B5D" w:rsidP="00E62B5D"/>
        </w:tc>
        <w:tc>
          <w:tcPr>
            <w:tcW w:w="6732" w:type="dxa"/>
            <w:tcMar>
              <w:top w:w="504" w:type="dxa"/>
              <w:left w:w="0" w:type="dxa"/>
            </w:tcMa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tblPr>
            <w:tblGrid>
              <w:gridCol w:w="6732"/>
            </w:tblGrid>
            <w:tr w:rsidR="00C612DA" w:rsidRPr="00333CD3" w:rsidTr="00157F01">
              <w:trPr>
                <w:trHeight w:hRule="exact" w:val="711"/>
              </w:trPr>
              <w:tc>
                <w:tcPr>
                  <w:tcW w:w="6055" w:type="dxa"/>
                  <w:vAlign w:val="center"/>
                </w:tcPr>
                <w:p w:rsidR="00C612DA" w:rsidRPr="00333CD3" w:rsidRDefault="000D019D" w:rsidP="00C612DA">
                  <w:pPr>
                    <w:pStyle w:val="Heading1"/>
                    <w:outlineLvl w:val="0"/>
                  </w:pPr>
                  <w:sdt>
                    <w:sdtPr>
                      <w:alias w:val="Your Name:"/>
                      <w:tag w:val="Your Name:"/>
                      <w:id w:val="1982421306"/>
                      <w:placeholder>
                        <w:docPart w:val="C041E687EFA54D8EB0D08B0D3DA5DE7D"/>
                      </w:placeholder>
                      <w:showingPlcHdr/>
                      <w:dataBinding w:prefixMappings="xmlns:ns0='http://purl.org/dc/elements/1.1/' xmlns:ns1='http://schemas.openxmlformats.org/package/2006/metadata/core-properties' " w:xpath="/ns1:coreProperties[1]/ns0:creator[1]" w:storeItemID="{6C3C8BC8-F283-45AE-878A-BAB7291924A1}"/>
                      <w:text w:multiLine="1"/>
                    </w:sdtPr>
                    <w:sdtContent>
                      <w:r w:rsidR="00157F01">
                        <w:t>Your Name</w:t>
                      </w:r>
                    </w:sdtContent>
                  </w:sdt>
                </w:p>
                <w:p w:rsidR="00C612DA" w:rsidRPr="00333CD3" w:rsidRDefault="00FB5A6A" w:rsidP="00114E19">
                  <w:pPr>
                    <w:pStyle w:val="Heading2"/>
                    <w:outlineLvl w:val="1"/>
                  </w:pPr>
                  <w:r>
                    <w:t>5</w:t>
                  </w:r>
                  <w:r w:rsidR="00114E19">
                    <w:t xml:space="preserve">years experienced professional in </w:t>
                  </w:r>
                  <w:r w:rsidR="005D2698">
                    <w:t>Performance Testing and Engineering</w:t>
                  </w:r>
                </w:p>
              </w:tc>
            </w:tr>
          </w:tbl>
          <w:p w:rsidR="002C2CDD" w:rsidRPr="00333CD3" w:rsidRDefault="000D019D" w:rsidP="007569C1">
            <w:pPr>
              <w:pStyle w:val="Heading3"/>
            </w:pPr>
            <w:sdt>
              <w:sdtPr>
                <w:alias w:val="Experience:"/>
                <w:tag w:val="Experience:"/>
                <w:id w:val="1217937480"/>
                <w:placeholder>
                  <w:docPart w:val="8F7C2CBD78ED449DAA2399F25237366B"/>
                </w:placeholder>
                <w:temporary/>
                <w:showingPlcHdr/>
              </w:sdtPr>
              <w:sdtContent>
                <w:r w:rsidR="002C2CDD" w:rsidRPr="00333CD3">
                  <w:t>Experience</w:t>
                </w:r>
              </w:sdtContent>
            </w:sdt>
          </w:p>
          <w:p w:rsidR="002C2CDD" w:rsidRPr="00333CD3" w:rsidRDefault="00173D63" w:rsidP="00FA6E40">
            <w:pPr>
              <w:pStyle w:val="Heading4"/>
              <w:spacing w:line="360" w:lineRule="auto"/>
            </w:pPr>
            <w:r>
              <w:t>Software engineer</w:t>
            </w:r>
            <w:r w:rsidR="002C2CDD" w:rsidRPr="00333CD3">
              <w:t xml:space="preserve"> • </w:t>
            </w:r>
            <w:r>
              <w:t>cigniti technologies ltd, hyderabad, ts, IN</w:t>
            </w:r>
            <w:r w:rsidR="002C2CDD" w:rsidRPr="00333CD3">
              <w:t xml:space="preserve"> • </w:t>
            </w:r>
            <w:r>
              <w:t>august 2016 - present</w:t>
            </w:r>
          </w:p>
          <w:p w:rsidR="002C2CDD" w:rsidRDefault="00FB7B56" w:rsidP="00FA6E40">
            <w:pPr>
              <w:spacing w:line="360" w:lineRule="auto"/>
            </w:pPr>
            <w:r>
              <w:t>Managing a team of 5 resources from offshore. Apache Jmeter and HP Loadrunner expertise. Working on Web, HTTP and Web Services application protocols. Deeply involved in post-test analysis and tuning advice reporting. Single handedly developed custom scripts for multiple business processes in scope, on Jmeter where in default tool behavior did not suffice project requirements. Cre</w:t>
            </w:r>
            <w:r w:rsidR="002B3148">
              <w:t>ated several custom Java code</w:t>
            </w:r>
            <w:r>
              <w:t xml:space="preserve"> for Jemeter performance test scripts to attain functional objective. Involved in gathering daily status reports from team members, assigning tasks and reporting on weekly status reports. Extensive interaction with clients and management to review and strategize project progress.</w:t>
            </w:r>
          </w:p>
          <w:p w:rsidR="00FB7B56" w:rsidRPr="00FA6E40" w:rsidRDefault="00FB7B56" w:rsidP="00FA6E40">
            <w:pPr>
              <w:spacing w:line="360" w:lineRule="auto"/>
              <w:rPr>
                <w:b/>
              </w:rPr>
            </w:pPr>
            <w:r w:rsidRPr="00FA6E40">
              <w:rPr>
                <w:b/>
              </w:rPr>
              <w:t>Projects Worked on:</w:t>
            </w:r>
          </w:p>
          <w:p w:rsidR="003F5A7B" w:rsidRDefault="00FB7B56" w:rsidP="00000825">
            <w:pPr>
              <w:pStyle w:val="ListParagraph"/>
              <w:numPr>
                <w:ilvl w:val="0"/>
                <w:numId w:val="2"/>
              </w:numPr>
              <w:spacing w:line="360" w:lineRule="auto"/>
            </w:pPr>
            <w:r w:rsidRPr="003F5A7B">
              <w:rPr>
                <w:b/>
              </w:rPr>
              <w:t>American Tire Distribution</w:t>
            </w:r>
          </w:p>
          <w:p w:rsidR="003F5A7B" w:rsidRPr="003F5A7B" w:rsidRDefault="003F5A7B" w:rsidP="003F5A7B">
            <w:pPr>
              <w:spacing w:line="360" w:lineRule="auto"/>
              <w:rPr>
                <w:b/>
              </w:rPr>
            </w:pPr>
            <w:r w:rsidRPr="003F5A7B">
              <w:rPr>
                <w:b/>
              </w:rPr>
              <w:t>Performance Test Tools:</w:t>
            </w:r>
          </w:p>
          <w:p w:rsidR="003F5A7B" w:rsidRDefault="003F5A7B" w:rsidP="003F5A7B">
            <w:pPr>
              <w:pStyle w:val="ListParagraph"/>
              <w:numPr>
                <w:ilvl w:val="0"/>
                <w:numId w:val="3"/>
              </w:numPr>
              <w:spacing w:line="360" w:lineRule="auto"/>
            </w:pPr>
            <w:r>
              <w:t xml:space="preserve">HP </w:t>
            </w:r>
            <w:r w:rsidR="007B12D6">
              <w:t>Load runner</w:t>
            </w:r>
            <w:r>
              <w:t xml:space="preserve"> 12.5</w:t>
            </w:r>
          </w:p>
          <w:p w:rsidR="003F5A7B" w:rsidRDefault="003F5A7B" w:rsidP="003F5A7B">
            <w:pPr>
              <w:pStyle w:val="ListParagraph"/>
              <w:numPr>
                <w:ilvl w:val="0"/>
                <w:numId w:val="3"/>
              </w:numPr>
              <w:spacing w:line="360" w:lineRule="auto"/>
            </w:pPr>
            <w:r>
              <w:t>Apache Jmeter</w:t>
            </w:r>
          </w:p>
          <w:p w:rsidR="003F5A7B" w:rsidRPr="003F5A7B" w:rsidRDefault="003F5A7B" w:rsidP="003F5A7B">
            <w:pPr>
              <w:spacing w:line="360" w:lineRule="auto"/>
              <w:rPr>
                <w:b/>
              </w:rPr>
            </w:pPr>
            <w:r w:rsidRPr="003F5A7B">
              <w:rPr>
                <w:b/>
              </w:rPr>
              <w:t>Application Protocols</w:t>
            </w:r>
            <w:r>
              <w:rPr>
                <w:b/>
              </w:rPr>
              <w:t>:</w:t>
            </w:r>
          </w:p>
          <w:p w:rsidR="003F5A7B" w:rsidRDefault="003F5A7B" w:rsidP="003F5A7B">
            <w:pPr>
              <w:pStyle w:val="ListParagraph"/>
              <w:numPr>
                <w:ilvl w:val="0"/>
                <w:numId w:val="4"/>
              </w:numPr>
              <w:spacing w:line="360" w:lineRule="auto"/>
            </w:pPr>
            <w:r>
              <w:t>Web/HTTP</w:t>
            </w:r>
          </w:p>
          <w:p w:rsidR="003F5A7B" w:rsidRDefault="003F5A7B" w:rsidP="003F5A7B">
            <w:pPr>
              <w:pStyle w:val="ListParagraph"/>
              <w:numPr>
                <w:ilvl w:val="0"/>
                <w:numId w:val="4"/>
              </w:numPr>
              <w:spacing w:line="360" w:lineRule="auto"/>
            </w:pPr>
            <w:r>
              <w:t>Web Services</w:t>
            </w:r>
          </w:p>
          <w:p w:rsidR="007310C6" w:rsidRDefault="003F5A7B" w:rsidP="003F5A7B">
            <w:pPr>
              <w:pStyle w:val="ListParagraph"/>
              <w:numPr>
                <w:ilvl w:val="0"/>
                <w:numId w:val="4"/>
              </w:numPr>
              <w:spacing w:line="360" w:lineRule="auto"/>
            </w:pPr>
            <w:r>
              <w:t>Oracle NCA (Web Only)</w:t>
            </w:r>
          </w:p>
          <w:p w:rsidR="007310C6" w:rsidRPr="007310C6" w:rsidRDefault="007310C6" w:rsidP="007310C6"/>
          <w:p w:rsidR="007310C6" w:rsidRPr="007310C6" w:rsidRDefault="007310C6" w:rsidP="007310C6"/>
          <w:p w:rsidR="007310C6" w:rsidRPr="007310C6" w:rsidRDefault="007310C6" w:rsidP="007310C6"/>
          <w:p w:rsidR="003F5A7B" w:rsidRPr="007310C6" w:rsidRDefault="007310C6" w:rsidP="007310C6">
            <w:pPr>
              <w:tabs>
                <w:tab w:val="left" w:pos="1072"/>
              </w:tabs>
            </w:pPr>
            <w:r>
              <w:tab/>
            </w:r>
          </w:p>
          <w:p w:rsidR="002C2CDD" w:rsidRPr="00333CD3" w:rsidRDefault="00173D63" w:rsidP="007569C1">
            <w:pPr>
              <w:pStyle w:val="Heading4"/>
            </w:pPr>
            <w:r>
              <w:t>software engineer</w:t>
            </w:r>
            <w:r w:rsidR="002C2CDD" w:rsidRPr="00333CD3">
              <w:t xml:space="preserve"> • </w:t>
            </w:r>
            <w:r>
              <w:t xml:space="preserve">kewill india pvt. ltd.(blujay solutions)•oct </w:t>
            </w:r>
            <w:r>
              <w:lastRenderedPageBreak/>
              <w:t>2012 – august 2016</w:t>
            </w:r>
          </w:p>
          <w:p w:rsidR="00195B84" w:rsidRPr="007310C6" w:rsidRDefault="007310C6" w:rsidP="007310C6">
            <w:pPr>
              <w:spacing w:line="360" w:lineRule="auto"/>
            </w:pPr>
            <w:r w:rsidRPr="007310C6">
              <w:t>Analyzing poor and ambiguous non-functional requirements and convert them to test strategy. Recorded and Executed Scripts using JMeter</w:t>
            </w:r>
            <w:r>
              <w:t xml:space="preserve"> and HP Loadrunner</w:t>
            </w:r>
            <w:r w:rsidRPr="007310C6">
              <w:t>. Converted the reports into a format readable for management and developers. Analyzed the test execution reports, spotted performance bottlenecks, suggested changes to improve. Attended scrum meetings to update the status to Project Manager. Prepared a Consolidated report with Response time, Processors utilization of all business transactions to Project Manager. Involved in Meetings with Development Teams. Involved in Preparation of Defect Report. Prepared Test summary reports for the tested application.</w:t>
            </w:r>
          </w:p>
          <w:p w:rsidR="007310C6" w:rsidRDefault="007310C6" w:rsidP="007310C6">
            <w:pPr>
              <w:spacing w:line="360" w:lineRule="auto"/>
              <w:rPr>
                <w:b/>
              </w:rPr>
            </w:pPr>
          </w:p>
          <w:p w:rsidR="00195B84" w:rsidRPr="00FA6E40" w:rsidRDefault="00195B84" w:rsidP="007310C6">
            <w:pPr>
              <w:spacing w:line="360" w:lineRule="auto"/>
              <w:rPr>
                <w:b/>
              </w:rPr>
            </w:pPr>
            <w:r w:rsidRPr="00FA6E40">
              <w:rPr>
                <w:b/>
              </w:rPr>
              <w:t>Projects Worked on:</w:t>
            </w:r>
          </w:p>
          <w:p w:rsidR="00195B84" w:rsidRPr="007310C6" w:rsidRDefault="00195B84" w:rsidP="007310C6">
            <w:pPr>
              <w:pStyle w:val="ListParagraph"/>
              <w:numPr>
                <w:ilvl w:val="0"/>
                <w:numId w:val="2"/>
              </w:numPr>
              <w:spacing w:line="360" w:lineRule="auto"/>
            </w:pPr>
            <w:r w:rsidRPr="007310C6">
              <w:t>Kewill Control Tower</w:t>
            </w:r>
          </w:p>
          <w:p w:rsidR="00195B84" w:rsidRPr="007310C6" w:rsidRDefault="00195B84" w:rsidP="007310C6">
            <w:pPr>
              <w:pStyle w:val="ListParagraph"/>
              <w:numPr>
                <w:ilvl w:val="0"/>
                <w:numId w:val="2"/>
              </w:numPr>
              <w:spacing w:line="360" w:lineRule="auto"/>
            </w:pPr>
            <w:r w:rsidRPr="007310C6">
              <w:t>Kewill Warehousing</w:t>
            </w:r>
          </w:p>
          <w:p w:rsidR="002C2CDD" w:rsidRPr="007310C6" w:rsidRDefault="00195B84" w:rsidP="007310C6">
            <w:pPr>
              <w:pStyle w:val="ListParagraph"/>
              <w:numPr>
                <w:ilvl w:val="0"/>
                <w:numId w:val="2"/>
              </w:numPr>
              <w:spacing w:line="360" w:lineRule="auto"/>
            </w:pPr>
            <w:r w:rsidRPr="007310C6">
              <w:t>Kewill Yard Management</w:t>
            </w:r>
          </w:p>
          <w:p w:rsidR="00195B84" w:rsidRPr="007310C6" w:rsidRDefault="003F5A7B" w:rsidP="007310C6">
            <w:pPr>
              <w:spacing w:line="360" w:lineRule="auto"/>
              <w:rPr>
                <w:b/>
              </w:rPr>
            </w:pPr>
            <w:r w:rsidRPr="007310C6">
              <w:rPr>
                <w:b/>
              </w:rPr>
              <w:t>Performance Test Tools:</w:t>
            </w:r>
          </w:p>
          <w:p w:rsidR="003F5A7B" w:rsidRDefault="007B12D6" w:rsidP="007310C6">
            <w:pPr>
              <w:pStyle w:val="ListParagraph"/>
              <w:numPr>
                <w:ilvl w:val="0"/>
                <w:numId w:val="3"/>
              </w:numPr>
              <w:spacing w:line="360" w:lineRule="auto"/>
            </w:pPr>
            <w:r>
              <w:t xml:space="preserve">HP Load runner </w:t>
            </w:r>
          </w:p>
          <w:p w:rsidR="003F5A7B" w:rsidRDefault="003F5A7B" w:rsidP="007310C6">
            <w:pPr>
              <w:pStyle w:val="ListParagraph"/>
              <w:numPr>
                <w:ilvl w:val="0"/>
                <w:numId w:val="3"/>
              </w:numPr>
              <w:spacing w:line="360" w:lineRule="auto"/>
            </w:pPr>
            <w:r>
              <w:t>Apache Jmeter</w:t>
            </w:r>
          </w:p>
          <w:p w:rsidR="003F5A7B" w:rsidRPr="007310C6" w:rsidRDefault="003F5A7B" w:rsidP="007310C6">
            <w:pPr>
              <w:spacing w:line="360" w:lineRule="auto"/>
              <w:rPr>
                <w:b/>
              </w:rPr>
            </w:pPr>
            <w:r w:rsidRPr="007310C6">
              <w:rPr>
                <w:b/>
              </w:rPr>
              <w:t>Application Protocols</w:t>
            </w:r>
            <w:r w:rsidR="007310C6">
              <w:rPr>
                <w:b/>
              </w:rPr>
              <w:t>:</w:t>
            </w:r>
          </w:p>
          <w:p w:rsidR="003F5A7B" w:rsidRDefault="003F5A7B" w:rsidP="007310C6">
            <w:pPr>
              <w:pStyle w:val="ListParagraph"/>
              <w:numPr>
                <w:ilvl w:val="0"/>
                <w:numId w:val="4"/>
              </w:numPr>
              <w:spacing w:line="360" w:lineRule="auto"/>
            </w:pPr>
            <w:r>
              <w:t>Web/HTTP</w:t>
            </w:r>
          </w:p>
          <w:p w:rsidR="003F5A7B" w:rsidRDefault="003F5A7B" w:rsidP="007310C6">
            <w:pPr>
              <w:pStyle w:val="ListParagraph"/>
              <w:numPr>
                <w:ilvl w:val="0"/>
                <w:numId w:val="4"/>
              </w:numPr>
              <w:spacing w:line="360" w:lineRule="auto"/>
            </w:pPr>
            <w:r>
              <w:t>Web Services</w:t>
            </w:r>
          </w:p>
          <w:p w:rsidR="007310C6" w:rsidRDefault="003F5A7B" w:rsidP="007310C6">
            <w:pPr>
              <w:pStyle w:val="ListParagraph"/>
              <w:numPr>
                <w:ilvl w:val="0"/>
                <w:numId w:val="4"/>
              </w:numPr>
              <w:spacing w:line="360" w:lineRule="auto"/>
            </w:pPr>
            <w:r>
              <w:t>Truclient</w:t>
            </w:r>
          </w:p>
          <w:p w:rsidR="00741125" w:rsidRPr="00333CD3" w:rsidRDefault="00741125" w:rsidP="007310C6">
            <w:pPr>
              <w:pStyle w:val="Heading4"/>
            </w:pPr>
          </w:p>
        </w:tc>
        <w:bookmarkStart w:id="0" w:name="_GoBack"/>
        <w:bookmarkEnd w:id="0"/>
      </w:tr>
    </w:tbl>
    <w:p w:rsidR="00EF7CC9" w:rsidRPr="00333CD3" w:rsidRDefault="00EF7CC9" w:rsidP="00E22E87">
      <w:pPr>
        <w:pStyle w:val="NoSpacing"/>
      </w:pPr>
    </w:p>
    <w:sectPr w:rsidR="00EF7CC9" w:rsidRPr="00333CD3" w:rsidSect="007310C6">
      <w:headerReference w:type="default" r:id="rId8"/>
      <w:footerReference w:type="default" r:id="rId9"/>
      <w:footerReference w:type="first" r:id="rId10"/>
      <w:pgSz w:w="12240" w:h="15840"/>
      <w:pgMar w:top="864" w:right="864" w:bottom="2304" w:left="864" w:header="576" w:footer="576"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3250" w:rsidRDefault="009A3250" w:rsidP="00713050">
      <w:pPr>
        <w:spacing w:line="240" w:lineRule="auto"/>
      </w:pPr>
      <w:r>
        <w:separator/>
      </w:r>
    </w:p>
  </w:endnote>
  <w:endnote w:type="continuationSeparator" w:id="1">
    <w:p w:rsidR="009A3250" w:rsidRDefault="009A3250" w:rsidP="0071305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eastAsiaTheme="minorHAnsi" w:cstheme="minorBidi"/>
        <w:caps/>
        <w:kern w:val="0"/>
        <w:sz w:val="20"/>
        <w:szCs w:val="20"/>
      </w:rPr>
      <w:id w:val="-1079669760"/>
      <w:docPartObj>
        <w:docPartGallery w:val="Page Numbers (Bottom of Page)"/>
        <w:docPartUnique/>
      </w:docPartObj>
    </w:sdtPr>
    <w:sdtEndPr>
      <w:rPr>
        <w:noProof/>
      </w:rPr>
    </w:sdtEndPr>
    <w:sdtContent>
      <w:p w:rsidR="0008040E" w:rsidRPr="00E6134F" w:rsidRDefault="000D019D" w:rsidP="00157F01">
        <w:pPr>
          <w:pStyle w:val="Title"/>
          <w:rPr>
            <w:b/>
            <w:sz w:val="18"/>
            <w:szCs w:val="18"/>
          </w:rPr>
        </w:pPr>
        <w:r w:rsidRPr="000D019D">
          <w:rPr>
            <w:noProof/>
          </w:rPr>
          <w:pict>
            <v:line id="Line 1" o:spid="_x0000_s4107" style="position:absolute;z-index:251659264;visibility:visible;mso-wrap-distance-top:-3e-5mm;mso-wrap-distance-bottom:-3e-5mm;mso-position-horizontal-relative:text;mso-position-vertical-relative:text" from="-4.95pt,-3.6pt" to="436.0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"/>
          </w:pict>
        </w:r>
      </w:p>
      <w:p w:rsidR="0008040E" w:rsidRPr="00E6134F" w:rsidRDefault="0008040E" w:rsidP="0008040E">
        <w:pPr>
          <w:pStyle w:val="Footer"/>
          <w:ind w:right="360"/>
          <w:rPr>
            <w:sz w:val="18"/>
            <w:szCs w:val="18"/>
          </w:rPr>
        </w:pPr>
      </w:p>
      <w:p w:rsidR="00C2098A" w:rsidRDefault="000D019D" w:rsidP="00217980">
        <w:pPr>
          <w:pStyle w:val="Footer"/>
          <w:rPr>
            <w:noProof/>
          </w:rPr>
        </w:pPr>
        <w:r>
          <w:fldChar w:fldCharType="begin"/>
        </w:r>
        <w:r w:rsidR="00217980">
          <w:instrText xml:space="preserve"> PAGE   \* MERGEFORMAT </w:instrText>
        </w:r>
        <w:r>
          <w:fldChar w:fldCharType="separate"/>
        </w:r>
        <w:r w:rsidR="00157F01">
          <w:rPr>
            <w:noProof/>
          </w:rPr>
          <w:t>2</w:t>
        </w:r>
        <w:r>
          <w:rPr>
            <w:noProof/>
          </w:rPr>
          <w:fldChar w:fldCharType="end"/>
        </w:r>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ayout w:type="fixed"/>
      <w:tblLook w:val="04A0"/>
    </w:tblPr>
    <w:tblGrid>
      <w:gridCol w:w="5370"/>
      <w:gridCol w:w="5372"/>
    </w:tblGrid>
    <w:tr w:rsidR="007310C6" w:rsidTr="00157F01">
      <w:trPr>
        <w:trHeight w:val="255"/>
      </w:trPr>
      <w:tc>
        <w:tcPr>
          <w:tcW w:w="5250" w:type="dxa"/>
          <w:tcMar>
            <w:top w:w="648" w:type="dxa"/>
            <w:left w:w="115" w:type="dxa"/>
            <w:bottom w:w="0" w:type="dxa"/>
            <w:right w:w="115" w:type="dxa"/>
          </w:tcMar>
        </w:tcPr>
        <w:p w:rsidR="007310C6" w:rsidRDefault="007310C6" w:rsidP="00217980">
          <w:pPr>
            <w:pStyle w:val="Footer"/>
          </w:pPr>
        </w:p>
        <w:p w:rsidR="007310C6" w:rsidRDefault="000D019D" w:rsidP="00157F01">
          <w:pPr>
            <w:pStyle w:val="Footer"/>
          </w:pPr>
          <w:sdt>
            <w:sdtPr>
              <w:rPr>
                <w:sz w:val="28"/>
              </w:rPr>
              <w:alias w:val="Email:"/>
              <w:tag w:val="Email:"/>
              <w:id w:val="894712281"/>
              <w:showingPlcHdr/>
              <w:dataBinding w:prefixMappings="xmlns:ns0='http://schemas.microsoft.com/office/2006/coverPageProps' " w:xpath="/ns0:CoverPageProperties[1]/ns0:CompanyEmail[1]" w:storeItemID="{55AF091B-3C7A-41E3-B477-F2FDAA23CFDA}"/>
              <w:text w:multiLine="1"/>
            </w:sdtPr>
            <w:sdtContent>
              <w:r w:rsidR="00157F01">
                <w:rPr>
                  <w:sz w:val="28"/>
                </w:rPr>
                <w:t xml:space="preserve">     </w:t>
              </w:r>
            </w:sdtContent>
          </w:sdt>
        </w:p>
      </w:tc>
      <w:tc>
        <w:tcPr>
          <w:tcW w:w="5252" w:type="dxa"/>
          <w:tcMar>
            <w:top w:w="648" w:type="dxa"/>
            <w:left w:w="115" w:type="dxa"/>
            <w:bottom w:w="0" w:type="dxa"/>
            <w:right w:w="115" w:type="dxa"/>
          </w:tcMar>
        </w:tcPr>
        <w:p w:rsidR="007310C6" w:rsidRPr="008B0751" w:rsidRDefault="007310C6" w:rsidP="00217980">
          <w:pPr>
            <w:pStyle w:val="Footer"/>
            <w:rPr>
              <w:b/>
              <w:sz w:val="32"/>
            </w:rPr>
          </w:pPr>
        </w:p>
        <w:sdt>
          <w:sdtPr>
            <w:rPr>
              <w:rFonts w:ascii="Calibri" w:hAnsi="Calibri" w:cs="Arial"/>
              <w:b/>
              <w:sz w:val="32"/>
              <w:lang w:val="en-IN"/>
            </w:rPr>
            <w:alias w:val="Telephone:"/>
            <w:tag w:val="Telephone:"/>
            <w:id w:val="-1960168848"/>
            <w:showingPlcHdr/>
            <w:dataBinding w:prefixMappings="xmlns:ns0='http://schemas.microsoft.com/office/2006/coverPageProps' " w:xpath="/ns0:CoverPageProperties[1]/ns0:CompanyPhone[1]" w:storeItemID="{55AF091B-3C7A-41E3-B477-F2FDAA23CFDA}"/>
            <w:text w:multiLine="1"/>
          </w:sdtPr>
          <w:sdtContent>
            <w:p w:rsidR="007310C6" w:rsidRPr="008B0751" w:rsidRDefault="00157F01" w:rsidP="00157F01">
              <w:pPr>
                <w:pStyle w:val="Footer"/>
                <w:tabs>
                  <w:tab w:val="left" w:pos="1842"/>
                  <w:tab w:val="center" w:pos="2513"/>
                </w:tabs>
                <w:rPr>
                  <w:b/>
                  <w:sz w:val="32"/>
                </w:rPr>
              </w:pPr>
              <w:r>
                <w:rPr>
                  <w:rFonts w:ascii="Calibri" w:hAnsi="Calibri" w:cs="Arial"/>
                  <w:b/>
                  <w:sz w:val="32"/>
                  <w:lang w:val="en-IN"/>
                </w:rPr>
                <w:t xml:space="preserve">     </w:t>
              </w:r>
            </w:p>
          </w:sdtContent>
        </w:sdt>
      </w:tc>
    </w:tr>
  </w:tbl>
  <w:p w:rsidR="00217980" w:rsidRDefault="002179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3250" w:rsidRDefault="009A3250" w:rsidP="00713050">
      <w:pPr>
        <w:spacing w:line="240" w:lineRule="auto"/>
      </w:pPr>
      <w:r>
        <w:separator/>
      </w:r>
    </w:p>
  </w:footnote>
  <w:footnote w:type="continuationSeparator" w:id="1">
    <w:p w:rsidR="009A3250" w:rsidRDefault="009A3250" w:rsidP="00713050">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040E" w:rsidRPr="0008040E" w:rsidRDefault="0008040E" w:rsidP="0008040E">
    <w:pPr>
      <w:pStyle w:val="Heade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379E5CC2"/>
    <w:multiLevelType w:val="hybridMultilevel"/>
    <w:tmpl w:val="6BF4F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C3E09BF"/>
    <w:multiLevelType w:val="hybridMultilevel"/>
    <w:tmpl w:val="1D2ED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64534F6"/>
    <w:multiLevelType w:val="hybridMultilevel"/>
    <w:tmpl w:val="E7901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27B2451"/>
    <w:multiLevelType w:val="hybridMultilevel"/>
    <w:tmpl w:val="C0029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rsids>
    <w:rsidRoot w:val="009A7F6D"/>
    <w:rsid w:val="0008040E"/>
    <w:rsid w:val="00091382"/>
    <w:rsid w:val="000B0619"/>
    <w:rsid w:val="000B3D20"/>
    <w:rsid w:val="000B61CA"/>
    <w:rsid w:val="000D019D"/>
    <w:rsid w:val="000F7610"/>
    <w:rsid w:val="00114E19"/>
    <w:rsid w:val="00114ED7"/>
    <w:rsid w:val="00125CE8"/>
    <w:rsid w:val="00140B0E"/>
    <w:rsid w:val="00157F01"/>
    <w:rsid w:val="00173D63"/>
    <w:rsid w:val="00186134"/>
    <w:rsid w:val="00195B84"/>
    <w:rsid w:val="001A5CA9"/>
    <w:rsid w:val="001B2AC1"/>
    <w:rsid w:val="001B403A"/>
    <w:rsid w:val="001B7FDC"/>
    <w:rsid w:val="001F5691"/>
    <w:rsid w:val="00217980"/>
    <w:rsid w:val="00271662"/>
    <w:rsid w:val="0027404F"/>
    <w:rsid w:val="00293B83"/>
    <w:rsid w:val="002B091C"/>
    <w:rsid w:val="002B3148"/>
    <w:rsid w:val="002C2CDD"/>
    <w:rsid w:val="002D45C6"/>
    <w:rsid w:val="002F03FA"/>
    <w:rsid w:val="002F1CED"/>
    <w:rsid w:val="00313E86"/>
    <w:rsid w:val="00333CD3"/>
    <w:rsid w:val="00340365"/>
    <w:rsid w:val="00342B64"/>
    <w:rsid w:val="00356C09"/>
    <w:rsid w:val="00364079"/>
    <w:rsid w:val="003B3463"/>
    <w:rsid w:val="003C5528"/>
    <w:rsid w:val="003F5A7B"/>
    <w:rsid w:val="004077FB"/>
    <w:rsid w:val="00424DD9"/>
    <w:rsid w:val="0042648C"/>
    <w:rsid w:val="0046104A"/>
    <w:rsid w:val="004717C5"/>
    <w:rsid w:val="004E63DF"/>
    <w:rsid w:val="004F5612"/>
    <w:rsid w:val="00523479"/>
    <w:rsid w:val="00543DB7"/>
    <w:rsid w:val="005729B0"/>
    <w:rsid w:val="005D2698"/>
    <w:rsid w:val="006208EB"/>
    <w:rsid w:val="00641630"/>
    <w:rsid w:val="00650A69"/>
    <w:rsid w:val="00684488"/>
    <w:rsid w:val="006A3CE7"/>
    <w:rsid w:val="006C4C50"/>
    <w:rsid w:val="006D76B1"/>
    <w:rsid w:val="00713050"/>
    <w:rsid w:val="007310C6"/>
    <w:rsid w:val="00741125"/>
    <w:rsid w:val="00746F7F"/>
    <w:rsid w:val="007569C1"/>
    <w:rsid w:val="00763832"/>
    <w:rsid w:val="007B12D6"/>
    <w:rsid w:val="007D2696"/>
    <w:rsid w:val="007E6B30"/>
    <w:rsid w:val="007E7C0A"/>
    <w:rsid w:val="00811117"/>
    <w:rsid w:val="00841146"/>
    <w:rsid w:val="0088504C"/>
    <w:rsid w:val="0089382B"/>
    <w:rsid w:val="008A1907"/>
    <w:rsid w:val="008B0751"/>
    <w:rsid w:val="008C6BCA"/>
    <w:rsid w:val="008C7B50"/>
    <w:rsid w:val="00953873"/>
    <w:rsid w:val="00992309"/>
    <w:rsid w:val="009A3250"/>
    <w:rsid w:val="009A7F6D"/>
    <w:rsid w:val="009B3C40"/>
    <w:rsid w:val="00A42540"/>
    <w:rsid w:val="00A50939"/>
    <w:rsid w:val="00AA6A40"/>
    <w:rsid w:val="00AB0840"/>
    <w:rsid w:val="00AC7F45"/>
    <w:rsid w:val="00B078AE"/>
    <w:rsid w:val="00B5664D"/>
    <w:rsid w:val="00B82776"/>
    <w:rsid w:val="00B87225"/>
    <w:rsid w:val="00BA310E"/>
    <w:rsid w:val="00BA5B40"/>
    <w:rsid w:val="00BD0206"/>
    <w:rsid w:val="00C2098A"/>
    <w:rsid w:val="00C26661"/>
    <w:rsid w:val="00C4094C"/>
    <w:rsid w:val="00C5444A"/>
    <w:rsid w:val="00C612DA"/>
    <w:rsid w:val="00C7741E"/>
    <w:rsid w:val="00C875AB"/>
    <w:rsid w:val="00CA3DF1"/>
    <w:rsid w:val="00CA4581"/>
    <w:rsid w:val="00CB5489"/>
    <w:rsid w:val="00CE18D5"/>
    <w:rsid w:val="00D04109"/>
    <w:rsid w:val="00D47528"/>
    <w:rsid w:val="00D50AEA"/>
    <w:rsid w:val="00DD6416"/>
    <w:rsid w:val="00DF4E0A"/>
    <w:rsid w:val="00E02DCD"/>
    <w:rsid w:val="00E12C60"/>
    <w:rsid w:val="00E22E87"/>
    <w:rsid w:val="00E57630"/>
    <w:rsid w:val="00E62B5D"/>
    <w:rsid w:val="00E86C2B"/>
    <w:rsid w:val="00EA24DD"/>
    <w:rsid w:val="00EF7CC9"/>
    <w:rsid w:val="00F207C0"/>
    <w:rsid w:val="00F20AE5"/>
    <w:rsid w:val="00F645C7"/>
    <w:rsid w:val="00FA6E40"/>
    <w:rsid w:val="00FB5A6A"/>
    <w:rsid w:val="00FB7B56"/>
    <w:rsid w:val="00FF424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10" w:unhideWhenUsed="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1B2AC1"/>
  </w:style>
  <w:style w:type="paragraph" w:styleId="Heading1">
    <w:name w:val="heading 1"/>
    <w:basedOn w:val="Normal"/>
    <w:link w:val="Heading1Char"/>
    <w:uiPriority w:val="9"/>
    <w:qFormat/>
    <w:rsid w:val="008C7B50"/>
    <w:pPr>
      <w:keepNext/>
      <w:keepLines/>
      <w:spacing w:before="60" w:after="40" w:line="240" w:lineRule="auto"/>
      <w:contextualSpacing/>
      <w:jc w:val="right"/>
      <w:outlineLvl w:val="0"/>
    </w:pPr>
    <w:rPr>
      <w:rFonts w:asciiTheme="majorHAnsi" w:eastAsiaTheme="majorEastAsia" w:hAnsiTheme="majorHAnsi" w:cstheme="majorBidi"/>
      <w:caps/>
      <w:color w:val="000000" w:themeColor="text1"/>
      <w:sz w:val="50"/>
      <w:szCs w:val="32"/>
    </w:rPr>
  </w:style>
  <w:style w:type="paragraph" w:styleId="Heading2">
    <w:name w:val="heading 2"/>
    <w:basedOn w:val="Normal"/>
    <w:link w:val="Heading2Char"/>
    <w:uiPriority w:val="9"/>
    <w:unhideWhenUsed/>
    <w:qFormat/>
    <w:rsid w:val="00523479"/>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Heading3">
    <w:name w:val="heading 3"/>
    <w:basedOn w:val="Normal"/>
    <w:link w:val="Heading3Char"/>
    <w:uiPriority w:val="9"/>
    <w:unhideWhenUsed/>
    <w:qFormat/>
    <w:rsid w:val="00342B64"/>
    <w:pPr>
      <w:keepNext/>
      <w:keepLines/>
      <w:pBdr>
        <w:bottom w:val="single" w:sz="48" w:space="1" w:color="EA4E4E" w:themeColor="accent1"/>
      </w:pBdr>
      <w:spacing w:before="720" w:after="180"/>
      <w:contextualSpacing/>
      <w:outlineLvl w:val="2"/>
    </w:pPr>
    <w:rPr>
      <w:rFonts w:asciiTheme="majorHAnsi" w:eastAsiaTheme="majorEastAsia" w:hAnsiTheme="majorHAnsi" w:cstheme="majorBidi"/>
      <w:caps/>
      <w:sz w:val="32"/>
      <w:szCs w:val="24"/>
    </w:rPr>
  </w:style>
  <w:style w:type="paragraph" w:styleId="Heading4">
    <w:name w:val="heading 4"/>
    <w:basedOn w:val="Normal"/>
    <w:link w:val="Heading4Ch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Heading8">
    <w:name w:val="heading 8"/>
    <w:basedOn w:val="Normal"/>
    <w:next w:val="Normal"/>
    <w:link w:val="Heading8Char"/>
    <w:uiPriority w:val="9"/>
    <w:semiHidden/>
    <w:unhideWhenUsed/>
    <w:qFormat/>
    <w:rsid w:val="007D26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D26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3479"/>
    <w:rPr>
      <w:rFonts w:asciiTheme="majorHAnsi" w:eastAsiaTheme="majorEastAsia" w:hAnsiTheme="majorHAnsi" w:cstheme="majorBidi"/>
      <w:caps/>
      <w:color w:val="000000" w:themeColor="text1"/>
      <w:szCs w:val="26"/>
    </w:rPr>
  </w:style>
  <w:style w:type="character" w:customStyle="1" w:styleId="Heading3Char">
    <w:name w:val="Heading 3 Char"/>
    <w:basedOn w:val="DefaultParagraphFont"/>
    <w:link w:val="Heading3"/>
    <w:uiPriority w:val="9"/>
    <w:rsid w:val="00342B64"/>
    <w:rPr>
      <w:rFonts w:asciiTheme="majorHAnsi" w:eastAsiaTheme="majorEastAsia" w:hAnsiTheme="majorHAnsi" w:cstheme="majorBidi"/>
      <w:caps/>
      <w:sz w:val="32"/>
      <w:szCs w:val="24"/>
    </w:rPr>
  </w:style>
  <w:style w:type="table" w:styleId="TableGrid">
    <w:name w:val="Table Grid"/>
    <w:basedOn w:val="TableNormal"/>
    <w:uiPriority w:val="39"/>
    <w:rsid w:val="002C2CD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98"/>
    <w:qFormat/>
    <w:rsid w:val="00E22E87"/>
    <w:pPr>
      <w:spacing w:line="240" w:lineRule="auto"/>
    </w:pPr>
  </w:style>
  <w:style w:type="character" w:customStyle="1" w:styleId="Heading1Char">
    <w:name w:val="Heading 1 Char"/>
    <w:basedOn w:val="DefaultParagraphFont"/>
    <w:link w:val="Heading1"/>
    <w:uiPriority w:val="9"/>
    <w:rsid w:val="008C7B50"/>
    <w:rPr>
      <w:rFonts w:asciiTheme="majorHAnsi" w:eastAsiaTheme="majorEastAsia" w:hAnsiTheme="majorHAnsi" w:cstheme="majorBidi"/>
      <w:caps/>
      <w:color w:val="000000" w:themeColor="text1"/>
      <w:sz w:val="50"/>
      <w:szCs w:val="32"/>
    </w:rPr>
  </w:style>
  <w:style w:type="character" w:styleId="PlaceholderText">
    <w:name w:val="Placeholder Text"/>
    <w:basedOn w:val="DefaultParagraphFont"/>
    <w:uiPriority w:val="99"/>
    <w:semiHidden/>
    <w:rsid w:val="00CE18D5"/>
    <w:rPr>
      <w:color w:val="808080"/>
    </w:rPr>
  </w:style>
  <w:style w:type="character" w:customStyle="1" w:styleId="Heading4Char">
    <w:name w:val="Heading 4 Char"/>
    <w:basedOn w:val="DefaultParagraphFont"/>
    <w:link w:val="Heading4"/>
    <w:uiPriority w:val="9"/>
    <w:rsid w:val="00C2098A"/>
    <w:rPr>
      <w:rFonts w:asciiTheme="majorHAnsi" w:eastAsiaTheme="majorEastAsia" w:hAnsiTheme="majorHAnsi" w:cstheme="majorBidi"/>
      <w:iCs/>
      <w:caps/>
      <w:sz w:val="18"/>
      <w:szCs w:val="18"/>
    </w:rPr>
  </w:style>
  <w:style w:type="paragraph" w:styleId="Header">
    <w:name w:val="header"/>
    <w:basedOn w:val="Normal"/>
    <w:link w:val="HeaderChar"/>
    <w:uiPriority w:val="99"/>
    <w:unhideWhenUsed/>
    <w:rsid w:val="0088504C"/>
    <w:pPr>
      <w:spacing w:line="240" w:lineRule="auto"/>
    </w:pPr>
  </w:style>
  <w:style w:type="paragraph" w:customStyle="1" w:styleId="Initials">
    <w:name w:val="Initials"/>
    <w:basedOn w:val="Normal"/>
    <w:next w:val="Heading3"/>
    <w:uiPriority w:val="1"/>
    <w:qFormat/>
    <w:rsid w:val="001B2AC1"/>
    <w:pPr>
      <w:spacing w:after="1600" w:line="240" w:lineRule="auto"/>
      <w:ind w:left="144" w:right="360"/>
      <w:contextualSpacing/>
      <w:jc w:val="center"/>
    </w:pPr>
    <w:rPr>
      <w:rFonts w:asciiTheme="majorHAnsi" w:hAnsiTheme="majorHAnsi"/>
      <w:caps/>
      <w:color w:val="EA4E4E" w:themeColor="accent1"/>
      <w:sz w:val="110"/>
    </w:rPr>
  </w:style>
  <w:style w:type="character" w:customStyle="1" w:styleId="HeaderChar">
    <w:name w:val="Header Char"/>
    <w:basedOn w:val="DefaultParagraphFont"/>
    <w:link w:val="Header"/>
    <w:uiPriority w:val="99"/>
    <w:rsid w:val="0088504C"/>
  </w:style>
  <w:style w:type="paragraph" w:styleId="Footer">
    <w:name w:val="footer"/>
    <w:basedOn w:val="Normal"/>
    <w:link w:val="FooterChar"/>
    <w:uiPriority w:val="99"/>
    <w:unhideWhenUsed/>
    <w:rsid w:val="0088504C"/>
    <w:pPr>
      <w:spacing w:line="240" w:lineRule="auto"/>
      <w:jc w:val="center"/>
    </w:pPr>
    <w:rPr>
      <w:rFonts w:asciiTheme="majorHAnsi" w:hAnsiTheme="majorHAnsi"/>
      <w:caps/>
    </w:rPr>
  </w:style>
  <w:style w:type="character" w:customStyle="1" w:styleId="FooterChar">
    <w:name w:val="Footer Char"/>
    <w:basedOn w:val="DefaultParagraphFont"/>
    <w:link w:val="Footer"/>
    <w:uiPriority w:val="99"/>
    <w:rsid w:val="0088504C"/>
    <w:rPr>
      <w:rFonts w:asciiTheme="majorHAnsi" w:hAnsiTheme="majorHAnsi"/>
      <w:caps/>
    </w:rPr>
  </w:style>
  <w:style w:type="character" w:customStyle="1" w:styleId="Heading8Char">
    <w:name w:val="Heading 8 Char"/>
    <w:basedOn w:val="DefaultParagraphFont"/>
    <w:link w:val="Heading8"/>
    <w:uiPriority w:val="9"/>
    <w:semiHidden/>
    <w:rsid w:val="007D26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7D2696"/>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nhideWhenUsed/>
    <w:qFormat/>
    <w:rsid w:val="007D2696"/>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rsid w:val="007D2696"/>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semiHidden/>
    <w:unhideWhenUsed/>
    <w:qFormat/>
    <w:rsid w:val="007D2696"/>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7D2696"/>
    <w:rPr>
      <w:rFonts w:eastAsiaTheme="minorEastAsia"/>
      <w:color w:val="5A5A5A" w:themeColor="text1" w:themeTint="A5"/>
      <w:sz w:val="22"/>
      <w:szCs w:val="22"/>
    </w:rPr>
  </w:style>
  <w:style w:type="paragraph" w:styleId="ListParagraph">
    <w:name w:val="List Paragraph"/>
    <w:basedOn w:val="Normal"/>
    <w:uiPriority w:val="34"/>
    <w:unhideWhenUsed/>
    <w:qFormat/>
    <w:rsid w:val="005D2698"/>
    <w:pPr>
      <w:ind w:left="720"/>
      <w:contextualSpacing/>
    </w:pPr>
  </w:style>
  <w:style w:type="paragraph" w:styleId="BalloonText">
    <w:name w:val="Balloon Text"/>
    <w:basedOn w:val="Normal"/>
    <w:link w:val="BalloonTextChar"/>
    <w:uiPriority w:val="99"/>
    <w:semiHidden/>
    <w:unhideWhenUsed/>
    <w:rsid w:val="007B12D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12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600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003756\AppData\Roaming\Microsoft\Templates\Polished%20resume,%20designed%20by%20MO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041E687EFA54D8EB0D08B0D3DA5DE7D"/>
        <w:category>
          <w:name w:val="General"/>
          <w:gallery w:val="placeholder"/>
        </w:category>
        <w:types>
          <w:type w:val="bbPlcHdr"/>
        </w:types>
        <w:behaviors>
          <w:behavior w:val="content"/>
        </w:behaviors>
        <w:guid w:val="{673800E1-ADAD-4D9B-B63C-4AD41BAB1ACF}"/>
      </w:docPartPr>
      <w:docPartBody>
        <w:p w:rsidR="00BD6BD6" w:rsidRDefault="00726A03">
          <w:pPr>
            <w:pStyle w:val="C041E687EFA54D8EB0D08B0D3DA5DE7D"/>
          </w:pPr>
          <w:r>
            <w:t>Your Name</w:t>
          </w:r>
        </w:p>
      </w:docPartBody>
    </w:docPart>
    <w:docPart>
      <w:docPartPr>
        <w:name w:val="8F7C2CBD78ED449DAA2399F25237366B"/>
        <w:category>
          <w:name w:val="General"/>
          <w:gallery w:val="placeholder"/>
        </w:category>
        <w:types>
          <w:type w:val="bbPlcHdr"/>
        </w:types>
        <w:behaviors>
          <w:behavior w:val="content"/>
        </w:behaviors>
        <w:guid w:val="{A5DDD825-C5A8-4BA6-A9B1-0562AB236951}"/>
      </w:docPartPr>
      <w:docPartBody>
        <w:p w:rsidR="00BD6BD6" w:rsidRDefault="00726A03">
          <w:pPr>
            <w:pStyle w:val="8F7C2CBD78ED449DAA2399F25237366B"/>
          </w:pPr>
          <w:r w:rsidRPr="00333CD3">
            <w:t>Experience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26A03"/>
    <w:rsid w:val="000D107D"/>
    <w:rsid w:val="00131CC0"/>
    <w:rsid w:val="002E1E3E"/>
    <w:rsid w:val="003B663F"/>
    <w:rsid w:val="0042761C"/>
    <w:rsid w:val="00486212"/>
    <w:rsid w:val="00726A03"/>
    <w:rsid w:val="00794BE3"/>
    <w:rsid w:val="00815304"/>
    <w:rsid w:val="00BD6BD6"/>
    <w:rsid w:val="00BE0764"/>
    <w:rsid w:val="00CC3631"/>
    <w:rsid w:val="00E25D52"/>
    <w:rsid w:val="00EB1551"/>
    <w:rsid w:val="00F674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74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F46636189648CA9AEB989E0B097CB0">
    <w:name w:val="83F46636189648CA9AEB989E0B097CB0"/>
    <w:rsid w:val="00F674A4"/>
  </w:style>
  <w:style w:type="paragraph" w:customStyle="1" w:styleId="5734DC8E9C874C15A917BD9A11285361">
    <w:name w:val="5734DC8E9C874C15A917BD9A11285361"/>
    <w:rsid w:val="00F674A4"/>
  </w:style>
  <w:style w:type="paragraph" w:customStyle="1" w:styleId="5B31CA7ACD24418DB5BC37CB3FB30F0F">
    <w:name w:val="5B31CA7ACD24418DB5BC37CB3FB30F0F"/>
    <w:rsid w:val="00F674A4"/>
  </w:style>
  <w:style w:type="paragraph" w:customStyle="1" w:styleId="CE1C028B7D4D4D5FB3EB505CF6268444">
    <w:name w:val="CE1C028B7D4D4D5FB3EB505CF6268444"/>
    <w:rsid w:val="00F674A4"/>
  </w:style>
  <w:style w:type="paragraph" w:customStyle="1" w:styleId="17F48BC3EACF4F398C3862CB8166B535">
    <w:name w:val="17F48BC3EACF4F398C3862CB8166B535"/>
    <w:rsid w:val="00F674A4"/>
  </w:style>
  <w:style w:type="paragraph" w:customStyle="1" w:styleId="C041E687EFA54D8EB0D08B0D3DA5DE7D">
    <w:name w:val="C041E687EFA54D8EB0D08B0D3DA5DE7D"/>
    <w:rsid w:val="00F674A4"/>
  </w:style>
  <w:style w:type="paragraph" w:customStyle="1" w:styleId="CF125326C38D44AAA70592187A0DB12A">
    <w:name w:val="CF125326C38D44AAA70592187A0DB12A"/>
    <w:rsid w:val="00F674A4"/>
  </w:style>
  <w:style w:type="paragraph" w:customStyle="1" w:styleId="7A672CCC202144CD86F36E1CA78A89F3">
    <w:name w:val="7A672CCC202144CD86F36E1CA78A89F3"/>
    <w:rsid w:val="00F674A4"/>
  </w:style>
  <w:style w:type="paragraph" w:customStyle="1" w:styleId="8F7C2CBD78ED449DAA2399F25237366B">
    <w:name w:val="8F7C2CBD78ED449DAA2399F25237366B"/>
    <w:rsid w:val="00F674A4"/>
  </w:style>
  <w:style w:type="paragraph" w:customStyle="1" w:styleId="6A07F7F3F3D94371A20B17466B89D53A">
    <w:name w:val="6A07F7F3F3D94371A20B17466B89D53A"/>
    <w:rsid w:val="00F674A4"/>
  </w:style>
  <w:style w:type="paragraph" w:customStyle="1" w:styleId="DFA48D41F1244021AA35A0184E810763">
    <w:name w:val="DFA48D41F1244021AA35A0184E810763"/>
    <w:rsid w:val="00F674A4"/>
  </w:style>
  <w:style w:type="paragraph" w:customStyle="1" w:styleId="DF14AB9C7E2047BC935717F89C58CB3A">
    <w:name w:val="DF14AB9C7E2047BC935717F89C58CB3A"/>
    <w:rsid w:val="00F674A4"/>
  </w:style>
  <w:style w:type="paragraph" w:customStyle="1" w:styleId="740ADEEA17F743478BA5B8CCC054E760">
    <w:name w:val="740ADEEA17F743478BA5B8CCC054E760"/>
    <w:rsid w:val="00F674A4"/>
  </w:style>
  <w:style w:type="paragraph" w:customStyle="1" w:styleId="6255C11C13664F0192463573CAB61F5D">
    <w:name w:val="6255C11C13664F0192463573CAB61F5D"/>
    <w:rsid w:val="00F674A4"/>
  </w:style>
  <w:style w:type="paragraph" w:customStyle="1" w:styleId="0CB63046E1FA40819E6BB51937FE1CE5">
    <w:name w:val="0CB63046E1FA40819E6BB51937FE1CE5"/>
    <w:rsid w:val="00F674A4"/>
  </w:style>
  <w:style w:type="paragraph" w:customStyle="1" w:styleId="AA479C01A002467A931ACB0C1EA2B87A">
    <w:name w:val="AA479C01A002467A931ACB0C1EA2B87A"/>
    <w:rsid w:val="00F674A4"/>
  </w:style>
  <w:style w:type="paragraph" w:customStyle="1" w:styleId="85D79C144E0047FE83D8365D75761B42">
    <w:name w:val="85D79C144E0047FE83D8365D75761B42"/>
    <w:rsid w:val="00F674A4"/>
  </w:style>
  <w:style w:type="paragraph" w:customStyle="1" w:styleId="A254E3B444924DD2A5C003760D57EE49">
    <w:name w:val="A254E3B444924DD2A5C003760D57EE49"/>
    <w:rsid w:val="00F674A4"/>
  </w:style>
  <w:style w:type="paragraph" w:customStyle="1" w:styleId="57A9FA021F004B46902A643951BEF638">
    <w:name w:val="57A9FA021F004B46902A643951BEF638"/>
    <w:rsid w:val="00F674A4"/>
  </w:style>
  <w:style w:type="paragraph" w:customStyle="1" w:styleId="B83359B111364CAEB0673406CB0A012C">
    <w:name w:val="B83359B111364CAEB0673406CB0A012C"/>
    <w:rsid w:val="00F674A4"/>
  </w:style>
  <w:style w:type="paragraph" w:customStyle="1" w:styleId="9ABCB39A5F654C1285DB032EA8BE17A2">
    <w:name w:val="9ABCB39A5F654C1285DB032EA8BE17A2"/>
    <w:rsid w:val="00F674A4"/>
  </w:style>
  <w:style w:type="paragraph" w:customStyle="1" w:styleId="0FAF9B669BF14707BD953710EBE22BFC">
    <w:name w:val="0FAF9B669BF14707BD953710EBE22BFC"/>
    <w:rsid w:val="00F674A4"/>
  </w:style>
  <w:style w:type="paragraph" w:customStyle="1" w:styleId="5FA9E4304B0F444DAA5A1ECC6978868C">
    <w:name w:val="5FA9E4304B0F444DAA5A1ECC6978868C"/>
    <w:rsid w:val="00F674A4"/>
  </w:style>
  <w:style w:type="paragraph" w:customStyle="1" w:styleId="82B5281DF96E4022B6EB2543D9428DE6">
    <w:name w:val="82B5281DF96E4022B6EB2543D9428DE6"/>
    <w:rsid w:val="00F674A4"/>
  </w:style>
  <w:style w:type="paragraph" w:customStyle="1" w:styleId="6C592C6A236C4971BFF4D8BA30E9620D">
    <w:name w:val="6C592C6A236C4971BFF4D8BA30E9620D"/>
    <w:rsid w:val="00F674A4"/>
  </w:style>
  <w:style w:type="paragraph" w:customStyle="1" w:styleId="CC9603348D234AD8BC1251F930ABDACD">
    <w:name w:val="CC9603348D234AD8BC1251F930ABDACD"/>
    <w:rsid w:val="00F674A4"/>
  </w:style>
  <w:style w:type="paragraph" w:customStyle="1" w:styleId="46825578FC544512AC3F23CFF41095D7">
    <w:name w:val="46825578FC544512AC3F23CFF41095D7"/>
    <w:rsid w:val="00F674A4"/>
  </w:style>
  <w:style w:type="paragraph" w:customStyle="1" w:styleId="7E2E064CC8D3428DA83B9E8E081FB45B">
    <w:name w:val="7E2E064CC8D3428DA83B9E8E081FB45B"/>
    <w:rsid w:val="00F674A4"/>
  </w:style>
  <w:style w:type="paragraph" w:customStyle="1" w:styleId="E4323E57CCBE4227A85D527921BDA47C">
    <w:name w:val="E4323E57CCBE4227A85D527921BDA47C"/>
    <w:rsid w:val="00BD6BD6"/>
  </w:style>
  <w:style w:type="paragraph" w:customStyle="1" w:styleId="E9F8087DFA3C43D9A0C6F72B7B43A8B4">
    <w:name w:val="E9F8087DFA3C43D9A0C6F72B7B43A8B4"/>
    <w:rsid w:val="00BD6BD6"/>
  </w:style>
  <w:style w:type="paragraph" w:customStyle="1" w:styleId="77B1DEED02554F5793E5D5817C0340DE">
    <w:name w:val="77B1DEED02554F5793E5D5817C0340DE"/>
    <w:rsid w:val="00BD6BD6"/>
  </w:style>
  <w:style w:type="paragraph" w:customStyle="1" w:styleId="44C4BC6D579F44C4BC0CAF408BA7B2EC">
    <w:name w:val="44C4BC6D579F44C4BC0CAF408BA7B2EC"/>
    <w:rsid w:val="00BD6BD6"/>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Polished resume, designed by MOO</Template>
  <TotalTime>2</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Sivanjana Reddy</Company>
  <LinksUpToDate>false</LinksUpToDate>
  <CharactersWithSpaces>1997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sree</cp:lastModifiedBy>
  <cp:revision>3</cp:revision>
  <dcterms:created xsi:type="dcterms:W3CDTF">2017-11-15T10:58:00Z</dcterms:created>
  <dcterms:modified xsi:type="dcterms:W3CDTF">2017-12-09T06:54:00Z</dcterms:modified>
</cp:coreProperties>
</file>